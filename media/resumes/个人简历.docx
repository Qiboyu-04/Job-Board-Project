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95B52" w14:textId="4B41101C" w:rsidR="00B27445" w:rsidRDefault="006D4A5A"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52059C0" wp14:editId="78180DE7">
                <wp:simplePos x="0" y="0"/>
                <wp:positionH relativeFrom="column">
                  <wp:posOffset>-470140</wp:posOffset>
                </wp:positionH>
                <wp:positionV relativeFrom="paragraph">
                  <wp:posOffset>4132053</wp:posOffset>
                </wp:positionV>
                <wp:extent cx="6435725" cy="1863305"/>
                <wp:effectExtent l="0" t="0" r="0" b="381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725" cy="1863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82E54C3" w14:textId="52C14145" w:rsidR="00C004CF" w:rsidRDefault="00C004CF" w:rsidP="00234406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物联网工程                       </w:t>
                            </w:r>
                            <w:r w:rsidR="00234406">
                              <w:rPr>
                                <w:rFonts w:ascii="微软雅黑" w:eastAsia="微软雅黑" w:hAnsi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河北工业大学（本科）                     2022.09-2025.07</w:t>
                            </w:r>
                          </w:p>
                          <w:p w14:paraId="21596C96" w14:textId="5E045EA3" w:rsidR="00B27445" w:rsidRDefault="00C004CF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607A9D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Information </w:t>
                            </w:r>
                            <w:r w:rsidR="00234406">
                              <w:rPr>
                                <w:rFonts w:ascii="微软雅黑" w:eastAsia="微软雅黑" w:hAnsi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Technolog</w:t>
                            </w:r>
                            <w:r w:rsidR="00234406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         新西兰梅西大学（本科）                     2025.09-2026.07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7EA77235" w14:textId="0BE43329" w:rsidR="00B27445" w:rsidRPr="00243218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主修课程：</w:t>
                            </w:r>
                            <w:r w:rsidR="00311BF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编程范式，</w:t>
                            </w:r>
                            <w:r w:rsidR="007E500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算法与数据结构</w:t>
                            </w:r>
                            <w:r w:rsidR="00311BF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，计算机组成原理，C语言程序设计，电子技术基础，网络开发，单片机原理及应用，操作系统，计算机网络，系统分析与建模，游戏编程，计算思维与软件开发，传感器技术及应用，数据库开发，物联网与云计算</w:t>
                            </w:r>
                            <w:r w:rsidR="007E500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，项目编程</w:t>
                            </w:r>
                            <w:r w:rsidR="00311BF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等</w:t>
                            </w:r>
                          </w:p>
                          <w:p w14:paraId="47ECB3C1" w14:textId="74C5F200" w:rsidR="00243218" w:rsidRDefault="00243218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项目经验：基于Django开发的校园招聘网站，</w:t>
                            </w:r>
                            <w:r w:rsidR="006D4A5A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逻辑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数据库</w:t>
                            </w:r>
                            <w:r w:rsidR="006D4A5A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设计，利用树莓派开发的智能环境监测系统，游戏《NOT NOT》开发，图书管理系统等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2059C0" id="矩形 18" o:spid="_x0000_s1026" style="position:absolute;left:0;text-align:left;margin-left:-37pt;margin-top:325.35pt;width:506.75pt;height:146.7pt;z-index: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" filled="f" stroked="f">
                <v:textbox>
                  <w:txbxContent>
                    <w:p w14:paraId="582E54C3" w14:textId="52C14145" w:rsidR="00C004CF" w:rsidRDefault="00C004CF" w:rsidP="00234406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物联网工程                       </w:t>
                      </w:r>
                      <w:r w:rsidR="00234406">
                        <w:rPr>
                          <w:rFonts w:ascii="微软雅黑" w:eastAsia="微软雅黑" w:hAnsi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河北工业大学（本科）                     2022.09-2025.07</w:t>
                      </w:r>
                    </w:p>
                    <w:p w14:paraId="21596C96" w14:textId="5E045EA3" w:rsidR="00B27445" w:rsidRDefault="00C004CF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607A9D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Information </w:t>
                      </w:r>
                      <w:r w:rsidR="00234406">
                        <w:rPr>
                          <w:rFonts w:ascii="微软雅黑" w:eastAsia="微软雅黑" w:hAnsi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Technolog</w:t>
                      </w:r>
                      <w:r w:rsidR="00234406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        新西兰梅西大学（本科）                     2025.09-2026.07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7EA77235" w14:textId="0BE43329" w:rsidR="00B27445" w:rsidRPr="00243218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主修课程：</w:t>
                      </w:r>
                      <w:r w:rsidR="00311BF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编程范式，</w:t>
                      </w:r>
                      <w:r w:rsidR="007E500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算法与数据结构</w:t>
                      </w:r>
                      <w:r w:rsidR="00311BF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，计算机组成原理，C语言程序设计，电子技术基础，网络开发，单片机原理及应用，操作系统，计算机网络，系统分析与建模，游戏编程，计算思维与软件开发，传感器技术及应用，数据库开发，物联网与云计算</w:t>
                      </w:r>
                      <w:r w:rsidR="007E500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，项目编程</w:t>
                      </w:r>
                      <w:r w:rsidR="00311BF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等</w:t>
                      </w:r>
                    </w:p>
                    <w:p w14:paraId="47ECB3C1" w14:textId="74C5F200" w:rsidR="00243218" w:rsidRDefault="00243218">
                      <w:pPr>
                        <w:pStyle w:val="a9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项目经验：基于Django开发的校园招聘网站，</w:t>
                      </w:r>
                      <w:r w:rsidR="006D4A5A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逻辑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数据库</w:t>
                      </w:r>
                      <w:r w:rsidR="006D4A5A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设计，利用树莓派开发的智能环境监测系统，游戏《NOT NOT》开发，图书管理系统等</w:t>
                      </w:r>
                    </w:p>
                  </w:txbxContent>
                </v:textbox>
              </v:rect>
            </w:pict>
          </mc:Fallback>
        </mc:AlternateContent>
      </w:r>
      <w:r w:rsidR="00813729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615CF91" wp14:editId="3F16C924">
                <wp:simplePos x="0" y="0"/>
                <wp:positionH relativeFrom="column">
                  <wp:posOffset>-450778</wp:posOffset>
                </wp:positionH>
                <wp:positionV relativeFrom="paragraph">
                  <wp:posOffset>8357211</wp:posOffset>
                </wp:positionV>
                <wp:extent cx="6435725" cy="786765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7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1FEF910" w14:textId="23AE3978" w:rsidR="00B27445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语言能力：大学英语</w:t>
                            </w:r>
                            <w:r w:rsidR="007E500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4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级，</w:t>
                            </w:r>
                            <w:r w:rsidR="007E500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雅思6.5分，能熟练的</w:t>
                            </w:r>
                            <w:r w:rsidR="00813729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阅读英语文档和论文，有一年的留学经历</w:t>
                            </w:r>
                            <w:r w:rsidR="007E500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DA59D75" w14:textId="0F12DA6C" w:rsidR="00B27445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计算机：</w:t>
                            </w:r>
                            <w:r w:rsidR="00813729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掌握多种计算机语言如c，c++，java，python，同时能熟练使用计算机工具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如Word、Excel、Power Point。</w:t>
                            </w:r>
                          </w:p>
                          <w:p w14:paraId="5596945D" w14:textId="35057FC5" w:rsidR="00B27445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团队能力：具有丰富的团队组建与扩充经验和项目管理与协调经验</w:t>
                            </w:r>
                            <w:r w:rsidR="00813729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，能熟练与人合作完成项目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15CF91" id="矩形 19" o:spid="_x0000_s1027" style="position:absolute;left:0;text-align:left;margin-left:-35.5pt;margin-top:658.05pt;width:506.75pt;height:61.9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" filled="f" stroked="f">
                <v:textbox style="mso-fit-shape-to-text:t">
                  <w:txbxContent>
                    <w:p w14:paraId="11FEF910" w14:textId="23AE3978" w:rsidR="00B27445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语言能力：大学英语</w:t>
                      </w:r>
                      <w:r w:rsidR="007E500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4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级，</w:t>
                      </w:r>
                      <w:r w:rsidR="007E500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雅思6.5分，能熟练的</w:t>
                      </w:r>
                      <w:r w:rsidR="00813729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阅读英语文档和论文，有一年的留学经历</w:t>
                      </w:r>
                      <w:r w:rsidR="007E500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DA59D75" w14:textId="0F12DA6C" w:rsidR="00B27445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计算机：</w:t>
                      </w:r>
                      <w:r w:rsidR="00813729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掌握多种计算机语言如c，c++，java，python，同时能熟练使用计算机工具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如Word、Excel、Power Point。</w:t>
                      </w:r>
                    </w:p>
                    <w:p w14:paraId="5596945D" w14:textId="35057FC5" w:rsidR="00B27445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团队能力：具有丰富的团队组建与扩充经验和项目管理与协调经验</w:t>
                      </w:r>
                      <w:r w:rsidR="00813729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，能熟练与人合作完成项目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</w:txbxContent>
                </v:textbox>
              </v:rect>
            </w:pict>
          </mc:Fallback>
        </mc:AlternateContent>
      </w:r>
      <w:r w:rsidR="00813729"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0116AB9D" wp14:editId="73B94595">
                <wp:simplePos x="0" y="0"/>
                <wp:positionH relativeFrom="margin">
                  <wp:align>center</wp:align>
                </wp:positionH>
                <wp:positionV relativeFrom="paragraph">
                  <wp:posOffset>8033097</wp:posOffset>
                </wp:positionV>
                <wp:extent cx="6571615" cy="294640"/>
                <wp:effectExtent l="19050" t="19050" r="19685" b="2921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3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3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38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39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0E33070" w14:textId="77777777" w:rsidR="00B27445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职业技能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116AB9D" id="组合 35" o:spid="_x0000_s1028" style="position:absolute;left:0;text-align:left;margin-left:0;margin-top:632.55pt;width:517.45pt;height:23.2pt;z-index:251654144;mso-position-horizontal:center;mso-position-horizontal-relative:margin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">
                <v:line id="直接连接符 4" o:spid="_x0000_s1029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" strokecolor="#d8d8d8 [2732]" strokeweight="1.5pt">
                  <v:stroke joinstyle="miter"/>
                </v:line>
                <v:group id="组合 6" o:spid="_x0000_s1030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oundrect id="矩形 17" o:spid="_x0000_s1031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" fillcolor="#607a9d" strokecolor="#f5f6fb" strokeweight="3pt"/>
                  <v:rect id="矩形 27" o:spid="_x0000_s1032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" filled="f" stroked="f" strokeweight="1pt">
                    <v:textbox>
                      <w:txbxContent>
                        <w:p w14:paraId="00E33070" w14:textId="77777777" w:rsidR="00B27445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职业技能</w:t>
                          </w:r>
                        </w:p>
                      </w:txbxContent>
                    </v:textbox>
                  </v:rect>
                </v:group>
                <w10:wrap anchorx="margin"/>
              </v:group>
            </w:pict>
          </mc:Fallback>
        </mc:AlternateContent>
      </w:r>
      <w:r w:rsidR="00813729"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1348A3D9" wp14:editId="5F78513E">
                <wp:simplePos x="0" y="0"/>
                <wp:positionH relativeFrom="margin">
                  <wp:align>center</wp:align>
                </wp:positionH>
                <wp:positionV relativeFrom="paragraph">
                  <wp:posOffset>3753844</wp:posOffset>
                </wp:positionV>
                <wp:extent cx="6571615" cy="294640"/>
                <wp:effectExtent l="19050" t="19050" r="19685" b="2921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6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7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2B1D5B2" w14:textId="77777777" w:rsidR="00B27445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348A3D9" id="组合 11" o:spid="_x0000_s1033" style="position:absolute;left:0;text-align:left;margin-left:0;margin-top:295.6pt;width:517.45pt;height:23.2pt;z-index:251653120;mso-position-horizontal:center;mso-position-horizontal-relative:margin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">
                <v:line id="直接连接符 4" o:spid="_x0000_s1034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" strokecolor="#d8d8d8 [2732]" strokeweight="1.5pt">
                  <v:stroke joinstyle="miter"/>
                </v:line>
                <v:group id="组合 6" o:spid="_x0000_s1035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oundrect id="矩形 17" o:spid="_x0000_s1036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" fillcolor="#607a9d" strokecolor="#f5f6fb" strokeweight="3pt"/>
                  <v:rect id="矩形 27" o:spid="_x0000_s1037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ah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XVFGocMAAADbAAAADwAA&#10;AAAAAAAAAAAAAAAHAgAAZHJzL2Rvd25yZXYueG1sUEsFBgAAAAADAAMAtwAAAPcCAAAAAA==&#10;" filled="f" stroked="f" strokeweight="1pt">
                    <v:textbox>
                      <w:txbxContent>
                        <w:p w14:paraId="02B1D5B2" w14:textId="77777777" w:rsidR="00B27445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教育背景</w:t>
                          </w:r>
                        </w:p>
                      </w:txbxContent>
                    </v:textbox>
                  </v:rect>
                </v:group>
                <w10:wrap anchorx="margin"/>
              </v:group>
            </w:pict>
          </mc:Fallback>
        </mc:AlternateContent>
      </w:r>
      <w:r w:rsidR="00311BF7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AF6E16F" wp14:editId="7B3C49AA">
                <wp:simplePos x="0" y="0"/>
                <wp:positionH relativeFrom="column">
                  <wp:posOffset>-687442</wp:posOffset>
                </wp:positionH>
                <wp:positionV relativeFrom="paragraph">
                  <wp:posOffset>6159908</wp:posOffset>
                </wp:positionV>
                <wp:extent cx="6571615" cy="294640"/>
                <wp:effectExtent l="19050" t="12700" r="635" b="3556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1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6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8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1138076" w14:textId="57B33745" w:rsidR="00B27445" w:rsidRDefault="007E5007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实习经验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AF6E16F" id="组合 12" o:spid="_x0000_s1038" style="position:absolute;left:0;text-align:left;margin-left:-54.15pt;margin-top:485.05pt;width:517.45pt;height:23.2pt;z-index:251662336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">
                <v:line id="直接连接符 4" o:spid="_x0000_s1039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" strokecolor="#d8d8d8 [2732]" strokeweight="1.5pt">
                  <v:stroke joinstyle="miter"/>
                </v:line>
                <v:group id="组合 6" o:spid="_x0000_s1040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roundrect id="矩形 17" o:spid="_x0000_s1041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" fillcolor="#607a9d" strokecolor="#f5f6fb" strokeweight="3pt"/>
                  <v:rect id="矩形 27" o:spid="_x0000_s1042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" filled="f" stroked="f" strokeweight="1pt">
                    <v:textbox>
                      <w:txbxContent>
                        <w:p w14:paraId="71138076" w14:textId="57B33745" w:rsidR="00B27445" w:rsidRDefault="007E5007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实习经验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311BF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D6B2F8" wp14:editId="39BF9CDD">
                <wp:simplePos x="0" y="0"/>
                <wp:positionH relativeFrom="column">
                  <wp:posOffset>-428732</wp:posOffset>
                </wp:positionH>
                <wp:positionV relativeFrom="paragraph">
                  <wp:posOffset>6507420</wp:posOffset>
                </wp:positionV>
                <wp:extent cx="6435725" cy="1701165"/>
                <wp:effectExtent l="0" t="0" r="0" b="0"/>
                <wp:wrapNone/>
                <wp:docPr id="2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35725" cy="1701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F946795" w14:textId="3B86032B" w:rsidR="00B27445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7E5007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市场部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                 </w:t>
                            </w:r>
                            <w:r w:rsidR="007E5007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="007E5007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紫光电子商务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有限公司                      20</w:t>
                            </w:r>
                            <w:r w:rsidR="007E5007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24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.0</w:t>
                            </w:r>
                            <w:r w:rsidR="007E5007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7.15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-</w:t>
                            </w:r>
                            <w:r w:rsidR="007E5007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2024.07.19</w:t>
                            </w:r>
                          </w:p>
                          <w:p w14:paraId="7285274B" w14:textId="7F732076" w:rsidR="00B27445" w:rsidRDefault="007E5007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7E500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市场调研：针对公司产品，我对目标市场进行了深入调研，包括竞争对手分析、消费者需求调查等。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编制公司人事管理制度，规避各项人事风险。</w:t>
                            </w:r>
                          </w:p>
                          <w:p w14:paraId="24BE835C" w14:textId="77777777" w:rsidR="007E5007" w:rsidRDefault="007E5007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7E5007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数据分析：对收集到的市场数据进行整理和分析，为部门决策提供依据。</w:t>
                            </w:r>
                          </w:p>
                          <w:p w14:paraId="58C789C5" w14:textId="51576038" w:rsidR="00B27445" w:rsidRDefault="007E5007" w:rsidP="007E5007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7E500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活动策划：协助策划并执行线上线下活动，提高公司产品知名度和市场份额。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D6B2F8" id="Rectangle 3" o:spid="_x0000_s1043" style="position:absolute;left:0;text-align:left;margin-left:-33.75pt;margin-top:512.4pt;width:506.75pt;height:133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" filled="f" stroked="f">
                <v:textbox style="mso-fit-shape-to-text:t">
                  <w:txbxContent>
                    <w:p w14:paraId="2F946795" w14:textId="3B86032B" w:rsidR="00B27445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="007E5007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市场部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                </w:t>
                      </w:r>
                      <w:r w:rsidR="007E5007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  </w:t>
                      </w:r>
                      <w:r w:rsidR="007E5007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紫光电子商务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有限公司                      20</w:t>
                      </w:r>
                      <w:r w:rsidR="007E5007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24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.0</w:t>
                      </w:r>
                      <w:r w:rsidR="007E5007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7.15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-</w:t>
                      </w:r>
                      <w:r w:rsidR="007E5007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2024.07.19</w:t>
                      </w:r>
                    </w:p>
                    <w:p w14:paraId="7285274B" w14:textId="7F732076" w:rsidR="00B27445" w:rsidRDefault="007E5007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7E500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市场调研：针对公司产品，我对目标市场进行了深入调研，包括竞争对手分析、消费者需求调查等。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编制公司人事管理制度，规避各项人事风险。</w:t>
                      </w:r>
                    </w:p>
                    <w:p w14:paraId="24BE835C" w14:textId="77777777" w:rsidR="007E5007" w:rsidRDefault="007E5007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7E5007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数据分析：对收集到的市场数据进行整理和分析，为部门决策提供依据。</w:t>
                      </w:r>
                    </w:p>
                    <w:p w14:paraId="58C789C5" w14:textId="51576038" w:rsidR="00B27445" w:rsidRDefault="007E5007" w:rsidP="007E5007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7E500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活动策划：协助策划并执行线上线下活动，提高公司产品知名度和市场份额。</w:t>
                      </w:r>
                    </w:p>
                  </w:txbxContent>
                </v:textbox>
              </v:rect>
            </w:pict>
          </mc:Fallback>
        </mc:AlternateContent>
      </w:r>
      <w:r w:rsidR="00234406">
        <w:rPr>
          <w:rFonts w:ascii="微软雅黑" w:eastAsia="微软雅黑" w:hAnsi="微软雅黑" w:hint="eastAsia"/>
          <w:noProof/>
          <w:color w:val="607A9D"/>
          <w:kern w:val="24"/>
          <w:szCs w:val="21"/>
        </w:rPr>
        <w:drawing>
          <wp:anchor distT="0" distB="0" distL="114300" distR="114300" simplePos="0" relativeHeight="251666432" behindDoc="0" locked="0" layoutInCell="1" allowOverlap="1" wp14:anchorId="0A668418" wp14:editId="14BBDA41">
            <wp:simplePos x="0" y="0"/>
            <wp:positionH relativeFrom="margin">
              <wp:posOffset>4653819</wp:posOffset>
            </wp:positionH>
            <wp:positionV relativeFrom="paragraph">
              <wp:posOffset>680983</wp:posOffset>
            </wp:positionV>
            <wp:extent cx="1103630" cy="1534160"/>
            <wp:effectExtent l="0" t="0" r="1270" b="8890"/>
            <wp:wrapSquare wrapText="bothSides"/>
            <wp:docPr id="23516776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67763" name="图片 2351677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63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4406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08D94DE" wp14:editId="5294B322">
                <wp:simplePos x="0" y="0"/>
                <wp:positionH relativeFrom="column">
                  <wp:posOffset>-687705</wp:posOffset>
                </wp:positionH>
                <wp:positionV relativeFrom="paragraph">
                  <wp:posOffset>2180590</wp:posOffset>
                </wp:positionV>
                <wp:extent cx="6571615" cy="294640"/>
                <wp:effectExtent l="19050" t="12700" r="635" b="3556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1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42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43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44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ACC5891" w14:textId="77777777" w:rsidR="00B27445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08D94DE" id="组合 40" o:spid="_x0000_s1044" style="position:absolute;left:0;text-align:left;margin-left:-54.15pt;margin-top:171.7pt;width:517.45pt;height:23.2pt;z-index:251665408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">
                <v:line id="直接连接符 4" o:spid="_x0000_s1045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" strokecolor="#d8d8d8 [2732]" strokeweight="1.5pt">
                  <v:stroke joinstyle="miter"/>
                </v:line>
                <v:group id="组合 6" o:spid="_x0000_s1046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roundrect id="矩形 17" o:spid="_x0000_s1047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" fillcolor="#607a9d" strokecolor="#f5f6fb" strokeweight="3pt"/>
                  <v:rect id="矩形 27" o:spid="_x0000_s1048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" filled="f" stroked="f" strokeweight="1pt">
                    <v:textbox>
                      <w:txbxContent>
                        <w:p w14:paraId="2ACC5891" w14:textId="77777777" w:rsidR="00B27445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自我评价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23440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A8F8D2" wp14:editId="465E4A95">
                <wp:simplePos x="0" y="0"/>
                <wp:positionH relativeFrom="column">
                  <wp:posOffset>-411480</wp:posOffset>
                </wp:positionH>
                <wp:positionV relativeFrom="paragraph">
                  <wp:posOffset>2500630</wp:posOffset>
                </wp:positionV>
                <wp:extent cx="6270625" cy="786765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3415030"/>
                          <a:ext cx="62706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6C404A1" w14:textId="43DEA02B" w:rsidR="00B27445" w:rsidRDefault="00813729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在大学期间能独立完成项目，完成前端和后端开发</w:t>
                            </w:r>
                            <w:r w:rsidR="0024321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，对数据库有一定了解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，同时有丰富的团队合作经验，</w:t>
                            </w:r>
                            <w:r w:rsidR="008B2884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有很好的沟通能力，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能带领团队完成相关任务，工作积极认真，细心负责，熟练运用办公自动化软件，善于在工作中提出问题、发现问题、解决问题，有较强的分析能力；</w:t>
                            </w:r>
                            <w:r w:rsidR="0024321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对于AI有浓厚的兴趣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A8F8D2" id="矩形 21" o:spid="_x0000_s1049" style="position:absolute;left:0;text-align:left;margin-left:-32.4pt;margin-top:196.9pt;width:493.75pt;height:61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" filled="f" stroked="f">
                <v:textbox style="mso-fit-shape-to-text:t">
                  <w:txbxContent>
                    <w:p w14:paraId="36C404A1" w14:textId="43DEA02B" w:rsidR="00B27445" w:rsidRDefault="00813729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在大学期间能独立完成项目，完成前端和后端开发</w:t>
                      </w:r>
                      <w:r w:rsidR="0024321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，对数据库有一定了解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，同时有丰富的团队合作经验，</w:t>
                      </w:r>
                      <w:r w:rsidR="008B2884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有很好的沟通能力，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能带领团队完成相关任务，工作积极认真，细心负责，熟练运用办公自动化软件，善于在工作中提出问题、发现问题、解决问题，有较强的分析能力；</w:t>
                      </w:r>
                      <w:r w:rsidR="0024321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对于AI有浓厚的兴趣</w:t>
                      </w:r>
                    </w:p>
                  </w:txbxContent>
                </v:textbox>
              </v:rect>
            </w:pict>
          </mc:Fallback>
        </mc:AlternateContent>
      </w:r>
      <w:r w:rsidR="0023440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A601C1C" wp14:editId="442319D1">
                <wp:simplePos x="0" y="0"/>
                <wp:positionH relativeFrom="column">
                  <wp:posOffset>2106295</wp:posOffset>
                </wp:positionH>
                <wp:positionV relativeFrom="paragraph">
                  <wp:posOffset>860425</wp:posOffset>
                </wp:positionV>
                <wp:extent cx="2278380" cy="1263015"/>
                <wp:effectExtent l="0" t="0" r="0" b="0"/>
                <wp:wrapNone/>
                <wp:docPr id="6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249295" y="1774825"/>
                          <a:ext cx="2278380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45A8267" w14:textId="076739A3" w:rsidR="00B27445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手机：  </w:t>
                            </w:r>
                            <w:r w:rsidR="00C004C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15933068617</w:t>
                            </w:r>
                          </w:p>
                          <w:p w14:paraId="3F495F71" w14:textId="183C060A" w:rsidR="00B27445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邮箱：  </w:t>
                            </w:r>
                            <w:r w:rsidR="00C004C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2417805490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@qq.com</w:t>
                            </w:r>
                          </w:p>
                          <w:p w14:paraId="1D389DF6" w14:textId="375C6E49" w:rsidR="00B27445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地址：  </w:t>
                            </w:r>
                            <w:r w:rsidR="00C004C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河北省廊坊市广阳区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601C1C" id="_x0000_s1050" style="position:absolute;left:0;text-align:left;margin-left:165.85pt;margin-top:67.75pt;width:179.4pt;height:99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" filled="f" stroked="f">
                <v:textbox>
                  <w:txbxContent>
                    <w:p w14:paraId="245A8267" w14:textId="076739A3" w:rsidR="00B27445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手机：  </w:t>
                      </w:r>
                      <w:r w:rsidR="00C004CF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15933068617</w:t>
                      </w:r>
                    </w:p>
                    <w:p w14:paraId="3F495F71" w14:textId="183C060A" w:rsidR="00B27445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邮箱：  </w:t>
                      </w:r>
                      <w:r w:rsidR="00C004CF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2417805490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@qq.com</w:t>
                      </w:r>
                    </w:p>
                    <w:p w14:paraId="1D389DF6" w14:textId="375C6E49" w:rsidR="00B27445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地址：  </w:t>
                      </w:r>
                      <w:r w:rsidR="00C004CF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河北省廊坊市广阳区</w:t>
                      </w:r>
                    </w:p>
                  </w:txbxContent>
                </v:textbox>
              </v:rect>
            </w:pict>
          </mc:Fallback>
        </mc:AlternateContent>
      </w:r>
      <w:r w:rsidR="00234406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1A230E2" wp14:editId="163A0C4C">
                <wp:simplePos x="0" y="0"/>
                <wp:positionH relativeFrom="column">
                  <wp:posOffset>-687705</wp:posOffset>
                </wp:positionH>
                <wp:positionV relativeFrom="paragraph">
                  <wp:posOffset>483235</wp:posOffset>
                </wp:positionV>
                <wp:extent cx="6571615" cy="294640"/>
                <wp:effectExtent l="19050" t="12700" r="635" b="3556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58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59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60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61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818C312" w14:textId="77777777" w:rsidR="00B27445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1A230E2" id="组合 57" o:spid="_x0000_s1051" style="position:absolute;left:0;text-align:left;margin-left:-54.15pt;margin-top:38.05pt;width:517.45pt;height:23.2pt;z-index:251657216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">
                <v:line id="直接连接符 4" o:spid="_x0000_s1052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" strokecolor="#d8d8d8 [2732]" strokeweight="1.5pt">
                  <v:stroke joinstyle="miter"/>
                </v:line>
                <v:group id="组合 6" o:spid="_x0000_s1053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roundrect id="矩形 17" o:spid="_x0000_s1054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" fillcolor="#607a9d" strokecolor="#f5f6fb" strokeweight="3pt"/>
                  <v:rect id="矩形 27" o:spid="_x0000_s1055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" filled="f" stroked="f" strokeweight="1pt">
                    <v:textbox>
                      <w:txbxContent>
                        <w:p w14:paraId="3818C312" w14:textId="77777777" w:rsidR="00B27445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基本信息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234406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BF669F2" wp14:editId="474B3471">
                <wp:simplePos x="0" y="0"/>
                <wp:positionH relativeFrom="column">
                  <wp:posOffset>-411480</wp:posOffset>
                </wp:positionH>
                <wp:positionV relativeFrom="paragraph">
                  <wp:posOffset>860425</wp:posOffset>
                </wp:positionV>
                <wp:extent cx="2244725" cy="1263015"/>
                <wp:effectExtent l="0" t="0" r="0" b="0"/>
                <wp:wrapNone/>
                <wp:docPr id="2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1774825"/>
                          <a:ext cx="2244725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07E0011" w14:textId="02BAF21A" w:rsidR="00B27445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姓    名：  </w:t>
                            </w:r>
                            <w:r w:rsidR="00C004C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齐博宇</w:t>
                            </w:r>
                          </w:p>
                          <w:p w14:paraId="4CD545F2" w14:textId="1C3400B1" w:rsidR="00B27445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年    龄：  2</w:t>
                            </w:r>
                            <w:r w:rsidR="00C004C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  <w:p w14:paraId="2CE9307A" w14:textId="77777777" w:rsidR="00B27445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学    历：  大学本科</w:t>
                            </w:r>
                          </w:p>
                          <w:p w14:paraId="08F590D0" w14:textId="225A3C02" w:rsidR="00B27445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求职意向：  </w:t>
                            </w:r>
                            <w:r w:rsidR="006D4A5A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实习生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F669F2" id="_x0000_s1056" style="position:absolute;left:0;text-align:left;margin-left:-32.4pt;margin-top:67.75pt;width:176.75pt;height:99.4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" filled="f" stroked="f">
                <v:textbox>
                  <w:txbxContent>
                    <w:p w14:paraId="107E0011" w14:textId="02BAF21A" w:rsidR="00B27445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姓    名：  </w:t>
                      </w:r>
                      <w:r w:rsidR="00C004CF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齐博宇</w:t>
                      </w:r>
                    </w:p>
                    <w:p w14:paraId="4CD545F2" w14:textId="1C3400B1" w:rsidR="00B27445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年    龄：  2</w:t>
                      </w:r>
                      <w:r w:rsidR="00C004CF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2</w:t>
                      </w:r>
                    </w:p>
                    <w:p w14:paraId="2CE9307A" w14:textId="77777777" w:rsidR="00B27445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学    历：  大学本科</w:t>
                      </w:r>
                    </w:p>
                    <w:p w14:paraId="08F590D0" w14:textId="225A3C02" w:rsidR="00B27445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求职意向：  </w:t>
                      </w:r>
                      <w:r w:rsidR="006D4A5A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实习生</w:t>
                      </w:r>
                    </w:p>
                  </w:txbxContent>
                </v:textbox>
              </v:rect>
            </w:pict>
          </mc:Fallback>
        </mc:AlternateContent>
      </w:r>
      <w:r w:rsidR="00234406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B27B07D" wp14:editId="2CAA724B">
                <wp:simplePos x="0" y="0"/>
                <wp:positionH relativeFrom="column">
                  <wp:posOffset>-598170</wp:posOffset>
                </wp:positionH>
                <wp:positionV relativeFrom="paragraph">
                  <wp:posOffset>-507365</wp:posOffset>
                </wp:positionV>
                <wp:extent cx="3307080" cy="570865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7080" cy="570865"/>
                          <a:chOff x="5376" y="886"/>
                          <a:chExt cx="5208" cy="899"/>
                        </a:xfrm>
                      </wpg:grpSpPr>
                      <wps:wsp>
                        <wps:cNvPr id="1" name="矩形 4"/>
                        <wps:cNvSpPr/>
                        <wps:spPr>
                          <a:xfrm>
                            <a:off x="5376" y="1005"/>
                            <a:ext cx="2894" cy="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4302209" w14:textId="77777777" w:rsidR="00B27445" w:rsidRDefault="00000000">
                              <w:pPr>
                                <w:pStyle w:val="a9"/>
                                <w:spacing w:before="0" w:beforeAutospacing="0" w:after="0" w:afterAutospacing="0" w:line="576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spacing w:val="60"/>
                                  <w:sz w:val="52"/>
                                  <w:szCs w:val="52"/>
                                </w:rPr>
                                <w:t>求职简历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/>
                                  <w:sz w:val="22"/>
                                  <w:szCs w:val="2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  <wpg:grpSp>
                        <wpg:cNvPr id="13" name="组合 13"/>
                        <wpg:cNvGrpSpPr/>
                        <wpg:grpSpPr>
                          <a:xfrm>
                            <a:off x="8092" y="886"/>
                            <a:ext cx="2492" cy="808"/>
                            <a:chOff x="10592" y="886"/>
                            <a:chExt cx="2492" cy="808"/>
                          </a:xfrm>
                        </wpg:grpSpPr>
                        <wps:wsp>
                          <wps:cNvPr id="66" name="文本框 66"/>
                          <wps:cNvSpPr txBox="1"/>
                          <wps:spPr>
                            <a:xfrm>
                              <a:off x="10592" y="886"/>
                              <a:ext cx="2493" cy="60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EFFC87" w14:textId="77777777" w:rsidR="00B27445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15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Kozuka Gothic Pr6N B" w:eastAsia="Kozuka Gothic Pr6N B" w:hAnsi="Kozuka Gothic Pr6N B" w:cs="Kozuka Gothic Pr6N B" w:hint="eastAsia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4"/>
                                  </w:rPr>
                                  <w:t>PERSONAL RESUME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" name="文本框 10"/>
                          <wps:cNvSpPr txBox="1"/>
                          <wps:spPr>
                            <a:xfrm>
                              <a:off x="10596" y="1316"/>
                              <a:ext cx="1800" cy="3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671B79" w14:textId="57D6508E" w:rsidR="00B27445" w:rsidRDefault="00B27445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color w:val="FFFFFF" w:themeColor="background1"/>
                                    <w:sz w:val="15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B27B07D" id="组合 14" o:spid="_x0000_s1057" style="position:absolute;left:0;text-align:left;margin-left:-47.1pt;margin-top:-39.95pt;width:260.4pt;height:44.95pt;z-index:251659264" coordorigin="5376,886" coordsize="5208,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">
                <v:rect id="矩形 4" o:spid="_x0000_s1058" style="position:absolute;left:5376;top:1005;width:2894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" filled="f" stroked="f">
                  <v:textbox>
                    <w:txbxContent>
                      <w:p w14:paraId="44302209" w14:textId="77777777" w:rsidR="00B27445" w:rsidRDefault="00000000">
                        <w:pPr>
                          <w:pStyle w:val="a9"/>
                          <w:spacing w:before="0" w:beforeAutospacing="0" w:after="0" w:afterAutospacing="0" w:line="576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spacing w:val="60"/>
                            <w:sz w:val="52"/>
                            <w:szCs w:val="52"/>
                          </w:rPr>
                          <w:t>求职简历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 xml:space="preserve">    </w:t>
                        </w:r>
                      </w:p>
                    </w:txbxContent>
                  </v:textbox>
                </v:rect>
                <v:group id="组合 13" o:spid="_x0000_s1059" style="position:absolute;left:8092;top:886;width:2492;height:808" coordorigin="10592,886" coordsize="2492,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66" o:spid="_x0000_s1060" type="#_x0000_t202" style="position:absolute;left:10592;top:886;width:2493;height: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" filled="f" stroked="f" strokeweight=".5pt">
                    <v:textbox>
                      <w:txbxContent>
                        <w:p w14:paraId="78EFFC87" w14:textId="77777777" w:rsidR="00B27445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15"/>
                              <w:szCs w:val="16"/>
                            </w:rPr>
                          </w:pPr>
                          <w:r>
                            <w:rPr>
                              <w:rFonts w:ascii="Kozuka Gothic Pr6N B" w:eastAsia="Kozuka Gothic Pr6N B" w:hAnsi="Kozuka Gothic Pr6N B" w:cs="Kozuka Gothic Pr6N B" w:hint="eastAsia"/>
                              <w:b/>
                              <w:bCs/>
                              <w:color w:val="FFFFFF" w:themeColor="background1"/>
                              <w:sz w:val="22"/>
                              <w:szCs w:val="24"/>
                            </w:rPr>
                            <w:t>PERSONAL RESUME</w:t>
                          </w:r>
                        </w:p>
                      </w:txbxContent>
                    </v:textbox>
                  </v:shape>
                  <v:shape id="文本框 10" o:spid="_x0000_s1061" type="#_x0000_t202" style="position:absolute;left:10596;top:1316;width:1800;height: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  <v:textbox>
                      <w:txbxContent>
                        <w:p w14:paraId="06671B79" w14:textId="57D6508E" w:rsidR="00B27445" w:rsidRDefault="00B27445">
                          <w:pP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5"/>
                              <w:szCs w:val="16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234406"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21EF7AA5" wp14:editId="7B40C5C8">
                <wp:simplePos x="0" y="0"/>
                <wp:positionH relativeFrom="column">
                  <wp:posOffset>-1151890</wp:posOffset>
                </wp:positionH>
                <wp:positionV relativeFrom="paragraph">
                  <wp:posOffset>-917575</wp:posOffset>
                </wp:positionV>
                <wp:extent cx="7722870" cy="10735945"/>
                <wp:effectExtent l="0" t="0" r="11430" b="825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485" y="89535"/>
                          <a:ext cx="7722870" cy="10735945"/>
                        </a:xfrm>
                        <a:prstGeom prst="rect">
                          <a:avLst/>
                        </a:prstGeom>
                        <a:solidFill>
                          <a:srgbClr val="F5F6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12C93C" id="矩形 7" o:spid="_x0000_s1026" style="position:absolute;margin-left:-90.7pt;margin-top:-72.25pt;width:608.1pt;height:845.35pt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" fillcolor="#f5f6fb" stroked="f" strokeweight="2pt"/>
            </w:pict>
          </mc:Fallback>
        </mc:AlternateContent>
      </w:r>
      <w:r w:rsidR="0023440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F0928C" wp14:editId="6E32FFAA">
                <wp:simplePos x="0" y="0"/>
                <wp:positionH relativeFrom="column">
                  <wp:posOffset>1122045</wp:posOffset>
                </wp:positionH>
                <wp:positionV relativeFrom="paragraph">
                  <wp:posOffset>-377825</wp:posOffset>
                </wp:positionV>
                <wp:extent cx="0" cy="360045"/>
                <wp:effectExtent l="4445" t="0" r="14605" b="1905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11625" y="465455"/>
                          <a:ext cx="0" cy="3600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4582E6" id="直接连接符 1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35pt,-29.75pt" to="88.3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" strokecolor="#d8d8d8 [2732]"/>
            </w:pict>
          </mc:Fallback>
        </mc:AlternateContent>
      </w:r>
      <w:r w:rsidR="00234406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58711DF" wp14:editId="19C56E42">
                <wp:simplePos x="0" y="0"/>
                <wp:positionH relativeFrom="column">
                  <wp:posOffset>-2263775</wp:posOffset>
                </wp:positionH>
                <wp:positionV relativeFrom="paragraph">
                  <wp:posOffset>-641985</wp:posOffset>
                </wp:positionV>
                <wp:extent cx="5657215" cy="845820"/>
                <wp:effectExtent l="0" t="0" r="635" b="11430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120775" y="272415"/>
                          <a:ext cx="5657215" cy="8458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607A9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47F0E86D" id="圆角矩形 3" o:spid="_x0000_s1026" style="position:absolute;margin-left:-178.25pt;margin-top:-50.55pt;width:445.45pt;height:66.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" fillcolor="#607a9d" stroked="f" strokeweight="1pt">
                <v:stroke joinstyle="miter"/>
              </v:roundrect>
            </w:pict>
          </mc:Fallback>
        </mc:AlternateContent>
      </w:r>
      <w:r w:rsidR="00234406"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46239013" wp14:editId="5D5B0849">
                <wp:simplePos x="0" y="0"/>
                <wp:positionH relativeFrom="column">
                  <wp:posOffset>-505460</wp:posOffset>
                </wp:positionH>
                <wp:positionV relativeFrom="paragraph">
                  <wp:posOffset>64135</wp:posOffset>
                </wp:positionV>
                <wp:extent cx="0" cy="9251950"/>
                <wp:effectExtent l="9525" t="0" r="9525" b="63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519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F1CC1D" id="直接连接符 33" o:spid="_x0000_s1026" style="position:absolute;z-index:-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.8pt,5.05pt" to="-39.8pt,7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" strokecolor="#d8d8d8 [2732]" strokeweight="1.5pt">
                <v:stroke joinstyle="miter"/>
              </v:line>
            </w:pict>
          </mc:Fallback>
        </mc:AlternateContent>
      </w:r>
      <w:r w:rsidR="00234406">
        <w:rPr>
          <w:rFonts w:hint="eastAsia"/>
        </w:rPr>
        <w:t xml:space="preserve">  </w:t>
      </w:r>
    </w:p>
    <w:sectPr w:rsidR="00B27445"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3663C" w14:textId="77777777" w:rsidR="00CF5ACB" w:rsidRDefault="00CF5ACB" w:rsidP="00C004CF">
      <w:r>
        <w:separator/>
      </w:r>
    </w:p>
  </w:endnote>
  <w:endnote w:type="continuationSeparator" w:id="0">
    <w:p w14:paraId="59AB18C1" w14:textId="77777777" w:rsidR="00CF5ACB" w:rsidRDefault="00CF5ACB" w:rsidP="00C004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ozuka Gothic Pr6N B">
    <w:altName w:val="Yu Gothic UI Semibold"/>
    <w:charset w:val="80"/>
    <w:family w:val="auto"/>
    <w:pitch w:val="default"/>
    <w:sig w:usb0="00000000" w:usb1="00000000" w:usb2="00000012" w:usb3="00000000" w:csb0="2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1BD85" w14:textId="77777777" w:rsidR="00CF5ACB" w:rsidRDefault="00CF5ACB" w:rsidP="00C004CF">
      <w:r>
        <w:separator/>
      </w:r>
    </w:p>
  </w:footnote>
  <w:footnote w:type="continuationSeparator" w:id="0">
    <w:p w14:paraId="7CCA25CB" w14:textId="77777777" w:rsidR="00CF5ACB" w:rsidRDefault="00CF5ACB" w:rsidP="00C004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A5554"/>
    <w:multiLevelType w:val="singleLevel"/>
    <w:tmpl w:val="595A555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5A56A1"/>
    <w:multiLevelType w:val="singleLevel"/>
    <w:tmpl w:val="595A56A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95A5B80"/>
    <w:multiLevelType w:val="singleLevel"/>
    <w:tmpl w:val="595A5B8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330717393">
    <w:abstractNumId w:val="2"/>
  </w:num>
  <w:num w:numId="2" w16cid:durableId="576869595">
    <w:abstractNumId w:val="1"/>
  </w:num>
  <w:num w:numId="3" w16cid:durableId="2052027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kyZWMzNjgyN2FhM2ZkMmYyYWZhNzU1ZGY2N2M4NmIifQ=="/>
  </w:docVars>
  <w:rsids>
    <w:rsidRoot w:val="606C21AA"/>
    <w:rsid w:val="00036FB1"/>
    <w:rsid w:val="000A610C"/>
    <w:rsid w:val="000C233C"/>
    <w:rsid w:val="001C6C88"/>
    <w:rsid w:val="001E3984"/>
    <w:rsid w:val="001F448D"/>
    <w:rsid w:val="00234406"/>
    <w:rsid w:val="00243218"/>
    <w:rsid w:val="00311BF7"/>
    <w:rsid w:val="003A550E"/>
    <w:rsid w:val="00404E29"/>
    <w:rsid w:val="00406293"/>
    <w:rsid w:val="006D4A5A"/>
    <w:rsid w:val="007E5007"/>
    <w:rsid w:val="00813729"/>
    <w:rsid w:val="008A3360"/>
    <w:rsid w:val="008B2884"/>
    <w:rsid w:val="00931EE2"/>
    <w:rsid w:val="00A001C0"/>
    <w:rsid w:val="00A45395"/>
    <w:rsid w:val="00B27445"/>
    <w:rsid w:val="00C004CF"/>
    <w:rsid w:val="00C03785"/>
    <w:rsid w:val="00C236A5"/>
    <w:rsid w:val="00C25F89"/>
    <w:rsid w:val="00C816A1"/>
    <w:rsid w:val="00CF5ACB"/>
    <w:rsid w:val="00D701B9"/>
    <w:rsid w:val="00DD38F3"/>
    <w:rsid w:val="00FB52AF"/>
    <w:rsid w:val="03B701BF"/>
    <w:rsid w:val="040C152C"/>
    <w:rsid w:val="08C06DC6"/>
    <w:rsid w:val="0E4675B8"/>
    <w:rsid w:val="0E6A52AF"/>
    <w:rsid w:val="137B4336"/>
    <w:rsid w:val="15314CCD"/>
    <w:rsid w:val="156E2939"/>
    <w:rsid w:val="1622425A"/>
    <w:rsid w:val="1A9D4D06"/>
    <w:rsid w:val="1DCE2A7B"/>
    <w:rsid w:val="23270C6D"/>
    <w:rsid w:val="25603F39"/>
    <w:rsid w:val="2749705A"/>
    <w:rsid w:val="2DEC7260"/>
    <w:rsid w:val="3FF15949"/>
    <w:rsid w:val="48F87A44"/>
    <w:rsid w:val="49440B9D"/>
    <w:rsid w:val="52345C67"/>
    <w:rsid w:val="56D935D1"/>
    <w:rsid w:val="597A6A67"/>
    <w:rsid w:val="5AEE0DCD"/>
    <w:rsid w:val="606C21AA"/>
    <w:rsid w:val="61506B07"/>
    <w:rsid w:val="670B3B5B"/>
    <w:rsid w:val="76C11661"/>
    <w:rsid w:val="779B6CBA"/>
    <w:rsid w:val="77B111E8"/>
    <w:rsid w:val="77E81E48"/>
    <w:rsid w:val="78E800EB"/>
    <w:rsid w:val="7C36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C432B06"/>
  <w15:docId w15:val="{DF0B091C-FDE8-4CFE-A5D8-58130DEEA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styleId="aa">
    <w:name w:val="List Paragraph"/>
    <w:basedOn w:val="a"/>
    <w:uiPriority w:val="99"/>
    <w:unhideWhenUsed/>
    <w:rsid w:val="007E500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33268;&#31616;&#21382;&#27714;&#32844;&#31616;&#21382;&#24212;&#23626;&#29983;&#31616;&#21382;&#26368;&#26032;&#31616;&#21382;&#21019;&#24847;&#31616;&#21382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简历-简致简历求职简历应届生简历最新简历创意简历.docx</Template>
  <TotalTime>59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博宇 齐</cp:lastModifiedBy>
  <cp:revision>8</cp:revision>
  <cp:lastPrinted>2026-04-17T06:03:00Z</cp:lastPrinted>
  <dcterms:created xsi:type="dcterms:W3CDTF">2026-04-08T08:56:00Z</dcterms:created>
  <dcterms:modified xsi:type="dcterms:W3CDTF">2026-04-17T06:03:00Z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F5BD5BD6A4984DC98568FA3149AEDAE5_13</vt:lpwstr>
  </property>
</Properties>
</file>